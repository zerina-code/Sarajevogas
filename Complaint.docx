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5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985"/>
        <w:gridCol w:w="1549"/>
        <w:gridCol w:w="1285"/>
        <w:gridCol w:w="1850"/>
        <w:gridCol w:w="2970"/>
      </w:tblGrid>
      <w:tr w:rsidR="00A40D2A" w14:paraId="5F6F10F4" w14:textId="77777777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9639" w:type="dxa"/>
            <w:gridSpan w:val="5"/>
          </w:tcPr>
          <w:p w:rsidR="00A40D2A" w:rsidP="00A40D2A" w:rsidRDefault="00A40D2A" w14:paraId="4DD0D458" w14:textId="77777777">
            <w:pPr>
              <w:spacing w:before="0" w:after="0"/>
            </w:pPr>
            <w:r w:rsidRPr="00940FFD">
              <w:rPr>
                <w:b/>
              </w:rPr>
              <w:t>Tip neusklađenosti:</w:t>
            </w:r>
          </w:p>
        </w:tc>
      </w:tr>
      <w:tr w:rsidR="00A40D2A" w14:paraId="3E553A92" w14:textId="77777777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819" w:type="dxa"/>
            <w:gridSpan w:val="3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:rsidR="00A40D2A" w:rsidP="00A40D2A" w:rsidRDefault="00A40D2A" w14:paraId="42EA55E7" w14:textId="77777777">
            <w:pPr>
              <w:spacing w:before="0" w:after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neusklađen proizvod/usluga  </w:t>
            </w:r>
          </w:p>
          <w:p w:rsidR="00A40D2A" w:rsidP="00A40D2A" w:rsidRDefault="00A40D2A" w14:paraId="32EE6306" w14:textId="77777777">
            <w:pPr>
              <w:spacing w:before="0" w:after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odstupanje okolinskog uticaja od propisanog  </w:t>
            </w:r>
          </w:p>
          <w:p w:rsidRPr="00940FFD" w:rsidR="00A40D2A" w:rsidP="00A40D2A" w:rsidRDefault="00A40D2A" w14:paraId="7E59AA6D" w14:textId="77777777">
            <w:pPr>
              <w:spacing w:before="0" w:after="0"/>
              <w:rPr>
                <w:b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eksterna prijava (uključujući pritužbu kupca) </w:t>
            </w:r>
          </w:p>
        </w:tc>
        <w:tc>
          <w:tcPr>
            <w:tcW w:w="4820" w:type="dxa"/>
            <w:gridSpan w:val="2"/>
            <w:tcBorders>
              <w:left w:val="nil"/>
            </w:tcBorders>
          </w:tcPr>
          <w:p w:rsidRPr="007A132D" w:rsidR="00A40D2A" w:rsidP="00A40D2A" w:rsidRDefault="00A40D2A" w14:paraId="50EC2237" w14:textId="77777777">
            <w:pPr>
              <w:spacing w:before="0" w:after="0"/>
              <w:rPr>
                <w:lang w:val="fr-FR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32D">
              <w:rPr>
                <w:lang w:val="fr-FR"/>
              </w:rPr>
              <w:instrText xml:space="preserve"> FORMCHECKBOX </w:instrText>
            </w:r>
            <w:r>
              <w:fldChar w:fldCharType="end"/>
            </w:r>
            <w:r w:rsidRPr="007A132D">
              <w:rPr>
                <w:lang w:val="fr-FR"/>
              </w:rPr>
              <w:t xml:space="preserve"> neostvarenje planiranih rezultata procesa </w:t>
            </w:r>
          </w:p>
          <w:p w:rsidRPr="007A132D" w:rsidR="00A40D2A" w:rsidP="00A40D2A" w:rsidRDefault="00A40D2A" w14:paraId="0DE97352" w14:textId="77777777">
            <w:pPr>
              <w:spacing w:before="0" w:after="0"/>
              <w:rPr>
                <w:lang w:val="fr-FR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32D">
              <w:rPr>
                <w:lang w:val="fr-FR"/>
              </w:rPr>
              <w:instrText xml:space="preserve"> FORMCHECKBOX </w:instrText>
            </w:r>
            <w:r>
              <w:fldChar w:fldCharType="end"/>
            </w:r>
            <w:r w:rsidRPr="007A132D">
              <w:rPr>
                <w:lang w:val="fr-FR"/>
              </w:rPr>
              <w:t xml:space="preserve"> neusklađenost sa zakonom  </w:t>
            </w:r>
          </w:p>
          <w:p w:rsidRPr="00940FFD" w:rsidR="00A40D2A" w:rsidP="00A40D2A" w:rsidRDefault="00A40D2A" w14:paraId="4FF9D460" w14:textId="77777777">
            <w:pPr>
              <w:spacing w:before="0" w:after="0"/>
              <w:rPr>
                <w:b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neusklađenost sa dokumentima SUK/SOU </w:t>
            </w:r>
          </w:p>
        </w:tc>
      </w:tr>
      <w:tr w:rsidR="00A40D2A" w14:paraId="40868C86" w14:textId="77777777">
        <w:tblPrEx>
          <w:tblCellMar>
            <w:top w:w="0" w:type="dxa"/>
            <w:bottom w:w="0" w:type="dxa"/>
          </w:tblCellMar>
        </w:tblPrEx>
        <w:tc>
          <w:tcPr>
            <w:tcW w:w="9639" w:type="dxa"/>
            <w:gridSpan w:val="5"/>
          </w:tcPr>
          <w:p w:rsidRPr="00940FFD" w:rsidR="00A40D2A" w:rsidP="00A40D2A" w:rsidRDefault="00A40D2A" w14:paraId="66B4C8C1" w14:textId="77777777">
            <w:pPr>
              <w:rPr>
                <w:b/>
              </w:rPr>
            </w:pPr>
            <w:r w:rsidRPr="00940FFD">
              <w:rPr>
                <w:b/>
              </w:rPr>
              <w:t>Lokacija neusklađenosti (OJ – PP</w:t>
            </w:r>
            <w:r>
              <w:rPr>
                <w:b/>
              </w:rPr>
              <w:t xml:space="preserve"> - mjesto</w:t>
            </w:r>
            <w:r w:rsidRPr="00940FFD">
              <w:rPr>
                <w:b/>
              </w:rPr>
              <w:t>):</w:t>
            </w:r>
          </w:p>
        </w:tc>
      </w:tr>
      <w:tr w:rsidR="00A40D2A" w14:paraId="4BD2C8D8" w14:textId="77777777">
        <w:tblPrEx>
          <w:tblCellMar>
            <w:top w:w="0" w:type="dxa"/>
            <w:bottom w:w="0" w:type="dxa"/>
          </w:tblCellMar>
        </w:tblPrEx>
        <w:trPr>
          <w:trHeight w:val="1051"/>
        </w:trPr>
        <w:tc>
          <w:tcPr>
            <w:tcW w:w="9639" w:type="dxa"/>
            <w:gridSpan w:val="5"/>
          </w:tcPr>
          <w:p w:rsidRPr="00940FFD" w:rsidR="00A40D2A" w:rsidP="009F705E" w:rsidRDefault="00A40D2A" w14:paraId="04C9C68D" w14:textId="77777777">
            <w:pPr>
              <w:spacing w:before="0" w:after="0"/>
              <w:rPr>
                <w:rFonts w:cs="Arial"/>
                <w:b/>
                <w:szCs w:val="20"/>
              </w:rPr>
            </w:pPr>
            <w:r w:rsidRPr="00940FFD">
              <w:rPr>
                <w:b/>
              </w:rPr>
              <w:t>Opis neusklađenosti</w:t>
            </w:r>
            <w:r>
              <w:rPr>
                <w:b/>
              </w:rPr>
              <w:t xml:space="preserve"> i </w:t>
            </w:r>
            <w:r w:rsidR="001B7FE9">
              <w:rPr>
                <w:b/>
              </w:rPr>
              <w:t xml:space="preserve">(moguće) </w:t>
            </w:r>
            <w:r>
              <w:rPr>
                <w:b/>
              </w:rPr>
              <w:t>posljedice</w:t>
            </w:r>
            <w:r w:rsidRPr="00940FFD">
              <w:rPr>
                <w:b/>
              </w:rPr>
              <w:t>:</w:t>
            </w:r>
          </w:p>
        </w:tc>
      </w:tr>
      <w:tr w:rsidR="00A40D2A" w14:paraId="6B2323F6" w14:textId="77777777">
        <w:tblPrEx>
          <w:tblCellMar>
            <w:top w:w="0" w:type="dxa"/>
            <w:bottom w:w="0" w:type="dxa"/>
          </w:tblCellMar>
        </w:tblPrEx>
        <w:trPr>
          <w:cantSplit/>
          <w:trHeight w:val="303"/>
        </w:trPr>
        <w:tc>
          <w:tcPr>
            <w:tcW w:w="3534" w:type="dxa"/>
            <w:gridSpan w:val="2"/>
            <w:vAlign w:val="center"/>
          </w:tcPr>
          <w:p w:rsidR="00A40D2A" w:rsidP="00A40D2A" w:rsidRDefault="00A40D2A" w14:paraId="706FD418" w14:textId="77777777">
            <w:r>
              <w:t>Prijavio: ______________________</w:t>
            </w:r>
          </w:p>
        </w:tc>
        <w:tc>
          <w:tcPr>
            <w:tcW w:w="3135" w:type="dxa"/>
            <w:gridSpan w:val="2"/>
            <w:vAlign w:val="center"/>
          </w:tcPr>
          <w:p w:rsidR="00A40D2A" w:rsidP="00A40D2A" w:rsidRDefault="00A40D2A" w14:paraId="0D287D74" w14:textId="77777777">
            <w:r>
              <w:t>Datum: ____________________</w:t>
            </w:r>
          </w:p>
        </w:tc>
        <w:tc>
          <w:tcPr>
            <w:tcW w:w="2970" w:type="dxa"/>
            <w:vAlign w:val="center"/>
          </w:tcPr>
          <w:p w:rsidR="00A40D2A" w:rsidP="00A40D2A" w:rsidRDefault="00A40D2A" w14:paraId="656191CC" w14:textId="77777777">
            <w:r>
              <w:t>Potpis: ___________________</w:t>
            </w:r>
          </w:p>
        </w:tc>
      </w:tr>
      <w:tr w:rsidR="00A40D2A" w14:paraId="53878737" w14:textId="77777777">
        <w:tblPrEx>
          <w:tblCellMar>
            <w:top w:w="0" w:type="dxa"/>
            <w:bottom w:w="0" w:type="dxa"/>
          </w:tblCellMar>
        </w:tblPrEx>
        <w:trPr>
          <w:cantSplit/>
          <w:trHeight w:val="303"/>
        </w:trPr>
        <w:tc>
          <w:tcPr>
            <w:tcW w:w="1985" w:type="dxa"/>
            <w:vAlign w:val="center"/>
          </w:tcPr>
          <w:p w:rsidR="00A40D2A" w:rsidP="00A40D2A" w:rsidRDefault="00A40D2A" w14:paraId="3E2780F0" w14:textId="77777777">
            <w:r>
              <w:t>Dostaviti na ruke:</w:t>
            </w:r>
          </w:p>
        </w:tc>
        <w:tc>
          <w:tcPr>
            <w:tcW w:w="4684" w:type="dxa"/>
            <w:gridSpan w:val="3"/>
            <w:vAlign w:val="center"/>
          </w:tcPr>
          <w:p w:rsidR="00A40D2A" w:rsidP="00A40D2A" w:rsidRDefault="00A40D2A" w14:paraId="0C8A58AC" w14:textId="77777777">
            <w:r>
              <w:t>Rukovodilac OJ: ___________________________</w:t>
            </w:r>
          </w:p>
        </w:tc>
        <w:tc>
          <w:tcPr>
            <w:tcW w:w="2970" w:type="dxa"/>
            <w:vAlign w:val="center"/>
          </w:tcPr>
          <w:p w:rsidR="00A40D2A" w:rsidP="00A40D2A" w:rsidRDefault="00A40D2A" w14:paraId="32787E06" w14:textId="77777777">
            <w:r>
              <w:t>Co: Menadžer kvaliteta</w:t>
            </w:r>
          </w:p>
        </w:tc>
      </w:tr>
    </w:tbl>
    <w:p w:rsidRPr="00A85871" w:rsidR="00A40D2A" w:rsidP="00A40D2A" w:rsidRDefault="00A40D2A" w14:paraId="115B3D6C" w14:textId="77777777">
      <w:pPr>
        <w:rPr>
          <w:sz w:val="4"/>
          <w:szCs w:val="4"/>
        </w:rPr>
      </w:pPr>
    </w:p>
    <w:tbl>
      <w:tblPr>
        <w:tblW w:w="9633" w:type="dxa"/>
        <w:tblInd w:w="5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016"/>
        <w:gridCol w:w="4617"/>
      </w:tblGrid>
      <w:tr w:rsidR="00A40D2A" w14:paraId="1B08E224" w14:textId="77777777">
        <w:tblPrEx>
          <w:tblCellMar>
            <w:top w:w="0" w:type="dxa"/>
            <w:bottom w:w="0" w:type="dxa"/>
          </w:tblCellMar>
        </w:tblPrEx>
        <w:trPr>
          <w:trHeight w:val="712"/>
        </w:trPr>
        <w:tc>
          <w:tcPr>
            <w:tcW w:w="9633" w:type="dxa"/>
            <w:gridSpan w:val="2"/>
          </w:tcPr>
          <w:p w:rsidRPr="00E95A76" w:rsidR="00A40D2A" w:rsidP="00A40D2A" w:rsidRDefault="00A40D2A" w14:paraId="7450160C" w14:textId="77777777">
            <w:pPr>
              <w:pStyle w:val="Default"/>
              <w:rPr>
                <w:b/>
              </w:rPr>
            </w:pPr>
            <w:r w:rsidRPr="00E95A76">
              <w:rPr>
                <w:b/>
              </w:rPr>
              <w:t>Način kontrole neusklađenog prozvoda</w:t>
            </w:r>
            <w:r>
              <w:rPr>
                <w:b/>
              </w:rPr>
              <w:t xml:space="preserve"> (za proizvode)</w:t>
            </w:r>
            <w:r w:rsidRPr="00E95A76">
              <w:rPr>
                <w:b/>
              </w:rPr>
              <w:t xml:space="preserve">: </w:t>
            </w:r>
          </w:p>
          <w:p w:rsidR="00A40D2A" w:rsidP="00A40D2A" w:rsidRDefault="00A40D2A" w14:paraId="3F6AC4F1" w14:textId="77777777">
            <w:pPr>
              <w:pStyle w:val="Default"/>
            </w:pPr>
          </w:p>
          <w:p w:rsidR="00A40D2A" w:rsidP="00A40D2A" w:rsidRDefault="00A40D2A" w14:paraId="7E1231AE" w14:textId="77777777">
            <w:pPr>
              <w:pStyle w:val="Default"/>
            </w:pPr>
          </w:p>
        </w:tc>
      </w:tr>
      <w:tr w:rsidR="00A40D2A" w14:paraId="6472761D" w14:textId="77777777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5016" w:type="dxa"/>
          </w:tcPr>
          <w:p w:rsidR="00A40D2A" w:rsidP="00A40D2A" w:rsidRDefault="00A40D2A" w14:paraId="3ED8315B" w14:textId="77777777">
            <w:pPr>
              <w:rPr>
                <w:szCs w:val="20"/>
              </w:rPr>
            </w:pPr>
            <w:r>
              <w:t>Datum:</w:t>
            </w:r>
          </w:p>
        </w:tc>
        <w:tc>
          <w:tcPr>
            <w:tcW w:w="4617" w:type="dxa"/>
          </w:tcPr>
          <w:p w:rsidR="00A40D2A" w:rsidP="00A40D2A" w:rsidRDefault="00A40D2A" w14:paraId="06EA4555" w14:textId="77777777">
            <w:r>
              <w:t>Rukovodilac OJ:</w:t>
            </w:r>
          </w:p>
        </w:tc>
      </w:tr>
    </w:tbl>
    <w:p w:rsidRPr="00E23FCD" w:rsidR="00A40D2A" w:rsidP="00A40D2A" w:rsidRDefault="00A40D2A" w14:paraId="162A2522" w14:textId="77777777">
      <w:pPr>
        <w:rPr>
          <w:sz w:val="4"/>
          <w:szCs w:val="4"/>
        </w:rPr>
      </w:pPr>
    </w:p>
    <w:tbl>
      <w:tblPr>
        <w:tblW w:w="9633" w:type="dxa"/>
        <w:tblInd w:w="5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016"/>
        <w:gridCol w:w="4617"/>
      </w:tblGrid>
      <w:tr w:rsidR="00A40D2A" w14:paraId="0A34B6CD" w14:textId="77777777">
        <w:tblPrEx>
          <w:tblCellMar>
            <w:top w:w="0" w:type="dxa"/>
            <w:bottom w:w="0" w:type="dxa"/>
          </w:tblCellMar>
        </w:tblPrEx>
        <w:trPr>
          <w:trHeight w:val="1567"/>
        </w:trPr>
        <w:tc>
          <w:tcPr>
            <w:tcW w:w="9633" w:type="dxa"/>
            <w:gridSpan w:val="2"/>
          </w:tcPr>
          <w:p w:rsidRPr="00E95A76" w:rsidR="00A40D2A" w:rsidP="00A40D2A" w:rsidRDefault="00A40D2A" w14:paraId="69DF40B9" w14:textId="77777777">
            <w:pPr>
              <w:pStyle w:val="lista"/>
              <w:spacing w:before="0" w:after="0"/>
              <w:rPr>
                <w:rFonts w:cs="Arial"/>
                <w:b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E95A76">
              <w:rPr>
                <w:rFonts w:cs="Arial"/>
                <w:b/>
                <w:color w:val="000000"/>
                <w:sz w:val="20"/>
                <w:szCs w:val="20"/>
              </w:rPr>
              <w:t>Poduzeta neposredna akcija</w:t>
            </w:r>
            <w:r>
              <w:rPr>
                <w:rFonts w:cs="Arial"/>
                <w:b/>
                <w:color w:val="000000"/>
                <w:sz w:val="20"/>
                <w:szCs w:val="20"/>
              </w:rPr>
              <w:t xml:space="preserve"> (za proizvode/usluge i okolinske aspekte)</w:t>
            </w:r>
            <w:r w:rsidRPr="00E95A76">
              <w:rPr>
                <w:rFonts w:cs="Arial"/>
                <w:b/>
                <w:color w:val="000000"/>
                <w:sz w:val="20"/>
                <w:szCs w:val="20"/>
              </w:rPr>
              <w:t xml:space="preserve">: </w:t>
            </w:r>
          </w:p>
          <w:p w:rsidR="00A40D2A" w:rsidP="00A40D2A" w:rsidRDefault="00A40D2A" w14:paraId="34C2DBF7" w14:textId="77777777">
            <w:pPr>
              <w:pStyle w:val="lista"/>
              <w:numPr>
                <w:ilvl w:val="0"/>
                <w:numId w:val="2"/>
              </w:numPr>
              <w:spacing w:before="0" w:after="0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korekcija (za proizvod</w:t>
            </w:r>
            <w:r w:rsidR="00F430D4">
              <w:rPr>
                <w:rFonts w:cs="Arial"/>
                <w:color w:val="000000"/>
                <w:sz w:val="20"/>
                <w:szCs w:val="20"/>
              </w:rPr>
              <w:t xml:space="preserve"> i okolinski aspekt</w:t>
            </w:r>
            <w:r>
              <w:rPr>
                <w:rFonts w:cs="Arial"/>
                <w:color w:val="000000"/>
                <w:sz w:val="20"/>
                <w:szCs w:val="20"/>
              </w:rPr>
              <w:t>), ublažavanje uticaja (za okolinski aspekt),</w:t>
            </w:r>
          </w:p>
          <w:p w:rsidR="00A40D2A" w:rsidP="00A40D2A" w:rsidRDefault="00A40D2A" w14:paraId="327D55A5" w14:textId="77777777">
            <w:pPr>
              <w:pStyle w:val="lista"/>
              <w:numPr>
                <w:ilvl w:val="0"/>
                <w:numId w:val="2"/>
              </w:numPr>
              <w:spacing w:before="0" w:after="0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odobrena upotreba uz sagalsnost za odstupanje,</w:t>
            </w:r>
          </w:p>
          <w:p w:rsidR="00A40D2A" w:rsidP="00A40D2A" w:rsidRDefault="00A40D2A" w14:paraId="0D4B564A" w14:textId="77777777">
            <w:pPr>
              <w:pStyle w:val="lista"/>
              <w:numPr>
                <w:ilvl w:val="0"/>
                <w:numId w:val="2"/>
              </w:numPr>
              <w:spacing w:before="0" w:after="0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</w:rPr>
              <w:t>sprječena prvobitno namjeravana upotreba, ukljičivo i nakon što je proizvod isporučen</w:t>
            </w:r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</w:p>
          <w:p w:rsidRPr="00844D56" w:rsidR="00A40D2A" w:rsidP="00A40D2A" w:rsidRDefault="00A40D2A" w14:paraId="1E3A02F7" w14:textId="77777777">
            <w:pPr>
              <w:pStyle w:val="Default"/>
              <w:rPr>
                <w:b/>
              </w:rPr>
            </w:pPr>
            <w:r w:rsidRPr="00844D56">
              <w:rPr>
                <w:b/>
              </w:rPr>
              <w:t>OBRAZLOŽENJE</w:t>
            </w:r>
            <w:r>
              <w:rPr>
                <w:b/>
              </w:rPr>
              <w:t xml:space="preserve"> (uključujući ponovnu verifikaciju proizvoda/usluge, za proizvode/usluge)</w:t>
            </w:r>
            <w:r w:rsidRPr="00844D56">
              <w:rPr>
                <w:b/>
              </w:rPr>
              <w:t>:</w:t>
            </w:r>
          </w:p>
          <w:p w:rsidR="00A40D2A" w:rsidP="00A40D2A" w:rsidRDefault="00A40D2A" w14:paraId="32908C68" w14:textId="77777777">
            <w:pPr>
              <w:pStyle w:val="Default"/>
            </w:pPr>
          </w:p>
          <w:p w:rsidR="00A40D2A" w:rsidP="00A40D2A" w:rsidRDefault="00A40D2A" w14:paraId="6E6740FA" w14:textId="77777777">
            <w:pPr>
              <w:pStyle w:val="Default"/>
            </w:pPr>
          </w:p>
        </w:tc>
      </w:tr>
      <w:tr w:rsidR="00A40D2A" w14:paraId="503E8E1C" w14:textId="77777777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5016" w:type="dxa"/>
          </w:tcPr>
          <w:p w:rsidR="00A40D2A" w:rsidP="00A40D2A" w:rsidRDefault="00A40D2A" w14:paraId="2355933E" w14:textId="77777777">
            <w:pPr>
              <w:rPr>
                <w:szCs w:val="20"/>
              </w:rPr>
            </w:pPr>
            <w:r>
              <w:t>Datum:</w:t>
            </w:r>
          </w:p>
        </w:tc>
        <w:tc>
          <w:tcPr>
            <w:tcW w:w="4617" w:type="dxa"/>
          </w:tcPr>
          <w:p w:rsidR="00A40D2A" w:rsidP="00A40D2A" w:rsidRDefault="00A40D2A" w14:paraId="24FE70EA" w14:textId="77777777">
            <w:r>
              <w:t>Rukovodilac OJ:</w:t>
            </w:r>
          </w:p>
        </w:tc>
      </w:tr>
    </w:tbl>
    <w:p w:rsidRPr="00A7652C" w:rsidR="00A40D2A" w:rsidP="00A40D2A" w:rsidRDefault="00A40D2A" w14:paraId="0ADE9E7E" w14:textId="77777777">
      <w:pPr>
        <w:pStyle w:val="Heading1"/>
        <w:numPr>
          <w:ilvl w:val="0"/>
          <w:numId w:val="0"/>
        </w:numPr>
        <w:spacing w:before="60"/>
        <w:ind w:left="284" w:hanging="284"/>
        <w:rPr>
          <w:lang w:val="fr-FR"/>
        </w:rPr>
      </w:pPr>
      <w:r>
        <w:t xml:space="preserve">PREISPITIVANJE NEUSKLAĐENOSTI </w:t>
      </w:r>
    </w:p>
    <w:tbl>
      <w:tblPr>
        <w:tblW w:w="9639" w:type="dxa"/>
        <w:tblInd w:w="5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3"/>
        <w:gridCol w:w="1749"/>
        <w:gridCol w:w="425"/>
        <w:gridCol w:w="1039"/>
        <w:gridCol w:w="803"/>
        <w:gridCol w:w="2410"/>
      </w:tblGrid>
      <w:tr w:rsidRPr="007A132D" w:rsidR="00A40D2A" w14:paraId="6C8D87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6"/>
            <w:tcMar>
              <w:left w:w="57" w:type="dxa"/>
              <w:right w:w="57" w:type="dxa"/>
            </w:tcMar>
          </w:tcPr>
          <w:p w:rsidRPr="007A132D" w:rsidR="00A40D2A" w:rsidP="00A40D2A" w:rsidRDefault="00A40D2A" w14:paraId="197304D8" w14:textId="77777777">
            <w:pPr>
              <w:pStyle w:val="potpis"/>
              <w:rPr>
                <w:lang w:val="fr-FR"/>
              </w:rPr>
            </w:pPr>
            <w:r w:rsidRPr="007A132D">
              <w:rPr>
                <w:lang w:val="fr-FR"/>
              </w:rPr>
              <w:t>TIM ZA PREISPITIVANJE NEUSKLAĐENOSTI I UTVRĐIVANJE UZROKA</w:t>
            </w:r>
          </w:p>
        </w:tc>
      </w:tr>
      <w:tr w:rsidR="00A40D2A" w14:paraId="04396D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tcMar>
              <w:left w:w="57" w:type="dxa"/>
              <w:right w:w="57" w:type="dxa"/>
            </w:tcMar>
          </w:tcPr>
          <w:p w:rsidR="00A40D2A" w:rsidP="00A40D2A" w:rsidRDefault="00A40D2A" w14:paraId="0C8F0422" w14:textId="77777777">
            <w:pPr>
              <w:rPr>
                <w:rFonts w:cs="Arial"/>
              </w:rPr>
            </w:pPr>
            <w:r>
              <w:t>1. _________________________</w:t>
            </w:r>
          </w:p>
        </w:tc>
        <w:tc>
          <w:tcPr>
            <w:tcW w:w="3213" w:type="dxa"/>
            <w:gridSpan w:val="3"/>
            <w:tcMar>
              <w:left w:w="57" w:type="dxa"/>
              <w:right w:w="57" w:type="dxa"/>
            </w:tcMar>
          </w:tcPr>
          <w:p w:rsidR="00A40D2A" w:rsidP="00A40D2A" w:rsidRDefault="00A40D2A" w14:paraId="659E3DE1" w14:textId="77777777">
            <w:r>
              <w:t>2. _________________________</w:t>
            </w:r>
          </w:p>
        </w:tc>
        <w:tc>
          <w:tcPr>
            <w:tcW w:w="3213" w:type="dxa"/>
            <w:gridSpan w:val="2"/>
            <w:tcMar>
              <w:left w:w="57" w:type="dxa"/>
              <w:right w:w="57" w:type="dxa"/>
            </w:tcMar>
          </w:tcPr>
          <w:p w:rsidR="00A40D2A" w:rsidP="00A40D2A" w:rsidRDefault="00A40D2A" w14:paraId="02B8BD0E" w14:textId="77777777">
            <w:r>
              <w:t>3. _________________________</w:t>
            </w:r>
          </w:p>
        </w:tc>
      </w:tr>
      <w:tr w:rsidR="00A40D2A" w14:paraId="75E847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3213" w:type="dxa"/>
            <w:tcMar>
              <w:left w:w="57" w:type="dxa"/>
              <w:right w:w="57" w:type="dxa"/>
            </w:tcMar>
          </w:tcPr>
          <w:p w:rsidR="00A40D2A" w:rsidP="00A40D2A" w:rsidRDefault="00A40D2A" w14:paraId="2A1DF579" w14:textId="77777777">
            <w:pPr>
              <w:pStyle w:val="potpis"/>
              <w:rPr>
                <w:rFonts w:cs="Arial"/>
              </w:rPr>
            </w:pPr>
            <w:r>
              <w:t>Rok za podnošenje I</w:t>
            </w:r>
            <w:r>
              <w:t>z</w:t>
            </w:r>
            <w:r>
              <w:t>vještaja:</w:t>
            </w:r>
          </w:p>
        </w:tc>
        <w:tc>
          <w:tcPr>
            <w:tcW w:w="1749" w:type="dxa"/>
            <w:tcMar>
              <w:left w:w="57" w:type="dxa"/>
              <w:right w:w="57" w:type="dxa"/>
            </w:tcMar>
          </w:tcPr>
          <w:p w:rsidR="00A40D2A" w:rsidP="00A40D2A" w:rsidRDefault="00A40D2A" w14:paraId="5A5EEE2D" w14:textId="77777777">
            <w:pPr>
              <w:pStyle w:val="potpis"/>
              <w:rPr>
                <w:lang w:val="fr-FR"/>
              </w:rPr>
            </w:pPr>
            <w:r>
              <w:rPr>
                <w:lang w:val="fr-FR"/>
              </w:rPr>
              <w:t>Datum:</w:t>
            </w:r>
          </w:p>
          <w:p w:rsidR="00A40D2A" w:rsidP="00A40D2A" w:rsidRDefault="00A40D2A" w14:paraId="06E40D07" w14:textId="77777777">
            <w:pPr>
              <w:pStyle w:val="potpis"/>
              <w:rPr>
                <w:rFonts w:cs="Arial"/>
                <w:lang w:val="fr-FR"/>
              </w:rPr>
            </w:pPr>
          </w:p>
        </w:tc>
        <w:tc>
          <w:tcPr>
            <w:tcW w:w="4677" w:type="dxa"/>
            <w:gridSpan w:val="4"/>
            <w:tcMar>
              <w:left w:w="57" w:type="dxa"/>
              <w:right w:w="57" w:type="dxa"/>
            </w:tcMar>
          </w:tcPr>
          <w:p w:rsidR="00A40D2A" w:rsidP="00A40D2A" w:rsidRDefault="00A40D2A" w14:paraId="75D48B13" w14:textId="77777777">
            <w:pPr>
              <w:rPr>
                <w:lang w:val="fr-FR"/>
              </w:rPr>
            </w:pPr>
            <w:r>
              <w:rPr>
                <w:lang w:val="fr-FR"/>
              </w:rPr>
              <w:t>Menadžer kvaliteta/Rukovod</w:t>
            </w:r>
            <w:r>
              <w:rPr>
                <w:lang w:val="fr-FR"/>
              </w:rPr>
              <w:t>i</w:t>
            </w:r>
            <w:r>
              <w:rPr>
                <w:lang w:val="fr-FR"/>
              </w:rPr>
              <w:t>lac OJ:</w:t>
            </w:r>
          </w:p>
        </w:tc>
      </w:tr>
      <w:tr w:rsidR="00A40D2A" w14:paraId="1C3041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/>
        </w:trPr>
        <w:tc>
          <w:tcPr>
            <w:tcW w:w="9639" w:type="dxa"/>
            <w:gridSpan w:val="6"/>
            <w:tcMar>
              <w:left w:w="57" w:type="dxa"/>
              <w:right w:w="57" w:type="dxa"/>
            </w:tcMar>
          </w:tcPr>
          <w:p w:rsidR="00A40D2A" w:rsidP="00A40D2A" w:rsidRDefault="00A40D2A" w14:paraId="6B04F286" w14:textId="77777777">
            <w:pPr>
              <w:pStyle w:val="prilog"/>
              <w:spacing w:before="0" w:after="0"/>
              <w:rPr>
                <w:lang w:val="fr-FR"/>
              </w:rPr>
            </w:pPr>
            <w:r>
              <w:rPr>
                <w:caps w:val="0"/>
                <w:lang w:val="fr-FR"/>
              </w:rPr>
              <w:t>Opis preispitivanja neusklađenosti</w:t>
            </w:r>
            <w:r>
              <w:rPr>
                <w:lang w:val="fr-FR"/>
              </w:rPr>
              <w:t>:</w:t>
            </w:r>
          </w:p>
          <w:p w:rsidR="00A40D2A" w:rsidP="00A40D2A" w:rsidRDefault="00A40D2A" w14:paraId="37D8E183" w14:textId="77777777">
            <w:pPr>
              <w:pStyle w:val="prilog"/>
              <w:spacing w:before="0" w:after="0"/>
              <w:rPr>
                <w:lang w:val="fr-FR"/>
              </w:rPr>
            </w:pPr>
          </w:p>
          <w:p w:rsidR="00A40D2A" w:rsidP="00A40D2A" w:rsidRDefault="00A40D2A" w14:paraId="1650288C" w14:textId="77777777">
            <w:pPr>
              <w:pStyle w:val="prilog"/>
              <w:spacing w:before="0" w:after="0"/>
              <w:rPr>
                <w:lang w:val="fr-FR"/>
              </w:rPr>
            </w:pPr>
          </w:p>
        </w:tc>
      </w:tr>
      <w:tr w:rsidR="00A40D2A" w14:paraId="4325A9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/>
        </w:trPr>
        <w:tc>
          <w:tcPr>
            <w:tcW w:w="9639" w:type="dxa"/>
            <w:gridSpan w:val="6"/>
            <w:tcMar>
              <w:left w:w="57" w:type="dxa"/>
              <w:right w:w="57" w:type="dxa"/>
            </w:tcMar>
          </w:tcPr>
          <w:p w:rsidR="00A40D2A" w:rsidP="00A40D2A" w:rsidRDefault="00A40D2A" w14:paraId="023C606D" w14:textId="77777777">
            <w:pPr>
              <w:pStyle w:val="prilog"/>
              <w:spacing w:before="0" w:after="0"/>
              <w:rPr>
                <w:lang w:val="fr-FR"/>
              </w:rPr>
            </w:pPr>
            <w:r>
              <w:rPr>
                <w:caps w:val="0"/>
                <w:lang w:val="fr-FR"/>
              </w:rPr>
              <w:t>Utvrđeni uzrok neusklađenosti</w:t>
            </w:r>
            <w:r>
              <w:rPr>
                <w:lang w:val="fr-FR"/>
              </w:rPr>
              <w:t>:</w:t>
            </w:r>
          </w:p>
          <w:p w:rsidR="00A40D2A" w:rsidP="00A40D2A" w:rsidRDefault="00A40D2A" w14:paraId="614BDAC3" w14:textId="77777777">
            <w:pPr>
              <w:pStyle w:val="prilog"/>
              <w:spacing w:before="0" w:after="0"/>
              <w:rPr>
                <w:lang w:val="fr-FR"/>
              </w:rPr>
            </w:pPr>
          </w:p>
          <w:p w:rsidR="00A40D2A" w:rsidP="00A40D2A" w:rsidRDefault="00A40D2A" w14:paraId="36144847" w14:textId="77777777">
            <w:pPr>
              <w:spacing w:before="0" w:after="0"/>
              <w:rPr>
                <w:lang w:val="fr-FR"/>
              </w:rPr>
            </w:pPr>
          </w:p>
        </w:tc>
      </w:tr>
      <w:tr w:rsidR="00A40D2A" w14:paraId="32E223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/>
        </w:trPr>
        <w:tc>
          <w:tcPr>
            <w:tcW w:w="9639" w:type="dxa"/>
            <w:gridSpan w:val="6"/>
            <w:tcMar>
              <w:left w:w="57" w:type="dxa"/>
              <w:right w:w="57" w:type="dxa"/>
            </w:tcMar>
          </w:tcPr>
          <w:p w:rsidR="00A40D2A" w:rsidP="00A40D2A" w:rsidRDefault="00A40D2A" w14:paraId="16EB428B" w14:textId="77777777">
            <w:pPr>
              <w:pStyle w:val="prilog"/>
              <w:spacing w:before="0" w:after="0"/>
              <w:rPr>
                <w:lang w:val="fr-FR"/>
              </w:rPr>
            </w:pPr>
            <w:r>
              <w:rPr>
                <w:caps w:val="0"/>
                <w:lang w:val="fr-FR"/>
              </w:rPr>
              <w:t>Predložena korektivna mjera</w:t>
            </w:r>
            <w:r>
              <w:rPr>
                <w:lang w:val="fr-FR"/>
              </w:rPr>
              <w:t xml:space="preserve">: </w:t>
            </w:r>
          </w:p>
          <w:p w:rsidR="00A40D2A" w:rsidP="00A40D2A" w:rsidRDefault="00A40D2A" w14:paraId="5A64892A" w14:textId="77777777">
            <w:pPr>
              <w:pStyle w:val="prilog"/>
              <w:spacing w:before="0" w:after="0"/>
              <w:rPr>
                <w:lang w:val="fr-FR"/>
              </w:rPr>
            </w:pPr>
          </w:p>
          <w:p w:rsidR="00A40D2A" w:rsidP="00A40D2A" w:rsidRDefault="00A40D2A" w14:paraId="5DEEF2B6" w14:textId="77777777">
            <w:pPr>
              <w:spacing w:before="0" w:after="0"/>
              <w:rPr>
                <w:lang w:val="fr-FR"/>
              </w:rPr>
            </w:pPr>
          </w:p>
        </w:tc>
      </w:tr>
      <w:tr w:rsidR="00A40D2A" w14:paraId="436318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</w:trPr>
        <w:tc>
          <w:tcPr>
            <w:tcW w:w="5387" w:type="dxa"/>
            <w:gridSpan w:val="3"/>
            <w:tcMar>
              <w:left w:w="57" w:type="dxa"/>
              <w:right w:w="57" w:type="dxa"/>
            </w:tcMar>
            <w:vAlign w:val="center"/>
          </w:tcPr>
          <w:p w:rsidRPr="007A132D" w:rsidR="00A40D2A" w:rsidP="00A40D2A" w:rsidRDefault="00A40D2A" w14:paraId="288760EE" w14:textId="77777777">
            <w:pPr>
              <w:pStyle w:val="potpis"/>
              <w:rPr>
                <w:lang w:val="en-GB"/>
              </w:rPr>
            </w:pPr>
            <w:r w:rsidRPr="007A132D">
              <w:rPr>
                <w:lang w:val="en-GB"/>
              </w:rPr>
              <w:t>Utvrdili uzrok i predložili mjere:</w:t>
            </w:r>
          </w:p>
        </w:tc>
        <w:tc>
          <w:tcPr>
            <w:tcW w:w="1842" w:type="dxa"/>
            <w:gridSpan w:val="2"/>
            <w:tcMar>
              <w:left w:w="57" w:type="dxa"/>
              <w:right w:w="57" w:type="dxa"/>
            </w:tcMar>
            <w:vAlign w:val="center"/>
          </w:tcPr>
          <w:p w:rsidR="00A40D2A" w:rsidP="00A40D2A" w:rsidRDefault="00A40D2A" w14:paraId="6C9E5D67" w14:textId="77777777">
            <w:pPr>
              <w:pStyle w:val="potpis"/>
              <w:rPr>
                <w:lang w:val="fr-FR"/>
              </w:rPr>
            </w:pPr>
            <w:r>
              <w:rPr>
                <w:lang w:val="fr-FR"/>
              </w:rPr>
              <w:t>Datum:</w:t>
            </w:r>
          </w:p>
        </w:tc>
        <w:tc>
          <w:tcPr>
            <w:tcW w:w="2410" w:type="dxa"/>
            <w:tcMar>
              <w:left w:w="57" w:type="dxa"/>
              <w:right w:w="57" w:type="dxa"/>
            </w:tcMar>
            <w:vAlign w:val="center"/>
          </w:tcPr>
          <w:p w:rsidR="00A40D2A" w:rsidP="00A40D2A" w:rsidRDefault="00A40D2A" w14:paraId="12723B8C" w14:textId="77777777">
            <w:pPr>
              <w:pStyle w:val="potpis"/>
              <w:rPr>
                <w:lang w:val="fr-FR"/>
              </w:rPr>
            </w:pPr>
            <w:r>
              <w:rPr>
                <w:lang w:val="fr-FR"/>
              </w:rPr>
              <w:t>Menadžer kvaliteta/ Rukovodilac OJ/PP</w:t>
            </w:r>
          </w:p>
        </w:tc>
      </w:tr>
      <w:tr w:rsidR="00A40D2A" w14:paraId="429704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7" w:type="dxa"/>
            <w:gridSpan w:val="3"/>
            <w:tcMar>
              <w:left w:w="57" w:type="dxa"/>
              <w:right w:w="57" w:type="dxa"/>
            </w:tcMar>
          </w:tcPr>
          <w:p w:rsidR="00A40D2A" w:rsidP="00A40D2A" w:rsidRDefault="00A40D2A" w14:paraId="4BB14631" w14:textId="77777777">
            <w:pPr>
              <w:rPr>
                <w:lang w:val="fr-FR"/>
              </w:rPr>
            </w:pPr>
            <w:r>
              <w:rPr>
                <w:lang w:val="fr-FR"/>
              </w:rPr>
              <w:t>1. ____________  2. _____________ 3. ______________</w:t>
            </w:r>
          </w:p>
        </w:tc>
        <w:tc>
          <w:tcPr>
            <w:tcW w:w="1842" w:type="dxa"/>
            <w:gridSpan w:val="2"/>
            <w:tcMar>
              <w:left w:w="57" w:type="dxa"/>
              <w:right w:w="57" w:type="dxa"/>
            </w:tcMar>
          </w:tcPr>
          <w:p w:rsidR="00A40D2A" w:rsidP="00A40D2A" w:rsidRDefault="00A40D2A" w14:paraId="6ADE9A64" w14:textId="77777777">
            <w:pPr>
              <w:rPr>
                <w:lang w:val="fr-FR"/>
              </w:rPr>
            </w:pPr>
            <w:r>
              <w:rPr>
                <w:lang w:val="fr-FR"/>
              </w:rPr>
              <w:t xml:space="preserve"> </w:t>
            </w:r>
          </w:p>
        </w:tc>
        <w:tc>
          <w:tcPr>
            <w:tcW w:w="2410" w:type="dxa"/>
            <w:tcMar>
              <w:left w:w="57" w:type="dxa"/>
              <w:right w:w="57" w:type="dxa"/>
            </w:tcMar>
          </w:tcPr>
          <w:p w:rsidR="00A40D2A" w:rsidP="00A40D2A" w:rsidRDefault="00A40D2A" w14:paraId="78D5F14D" w14:textId="77777777">
            <w:pPr>
              <w:rPr>
                <w:lang w:val="fr-FR"/>
              </w:rPr>
            </w:pPr>
          </w:p>
        </w:tc>
      </w:tr>
    </w:tbl>
    <w:p w:rsidR="00A40D2A" w:rsidP="00A40D2A" w:rsidRDefault="00A40D2A" w14:paraId="368C8BAF" w14:textId="77777777">
      <w:pPr>
        <w:pStyle w:val="Heading1"/>
        <w:numPr>
          <w:ilvl w:val="0"/>
          <w:numId w:val="0"/>
        </w:numPr>
        <w:spacing w:before="60"/>
        <w:ind w:left="284" w:hanging="284"/>
      </w:pPr>
      <w:r>
        <w:t>OCJENA POTREBE ZA KOREKTIVNOM MJEROM</w:t>
      </w:r>
    </w:p>
    <w:tbl>
      <w:tblPr>
        <w:tblW w:w="9639" w:type="dxa"/>
        <w:tblInd w:w="5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06"/>
        <w:gridCol w:w="2565"/>
        <w:gridCol w:w="3768"/>
      </w:tblGrid>
      <w:tr w:rsidR="00A40D2A" w14:paraId="127A4E47" w14:textId="77777777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9639" w:type="dxa"/>
            <w:gridSpan w:val="3"/>
          </w:tcPr>
          <w:p w:rsidR="00A40D2A" w:rsidP="00A40D2A" w:rsidRDefault="00A40D2A" w14:paraId="48D79BA1" w14:textId="77777777">
            <w:r>
              <w:t xml:space="preserve">Potrebno pokrenuti korektivnu mjeru: DA -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 w:rsidRPr="000242AC">
              <w:t></w:t>
            </w:r>
            <w:r>
              <w:t xml:space="preserve">                NE -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</w:tr>
      <w:tr w:rsidR="00A40D2A" w14:paraId="53A55E80" w14:textId="77777777">
        <w:tblPrEx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trHeight w:val="708"/>
        </w:trPr>
        <w:tc>
          <w:tcPr>
            <w:tcW w:w="9639" w:type="dxa"/>
            <w:gridSpan w:val="3"/>
          </w:tcPr>
          <w:p w:rsidR="00A40D2A" w:rsidP="00A40D2A" w:rsidRDefault="00A40D2A" w14:paraId="7919A4A6" w14:textId="77777777">
            <w:pPr>
              <w:spacing w:before="0" w:after="0"/>
              <w:rPr>
                <w:b/>
              </w:rPr>
            </w:pPr>
            <w:r w:rsidRPr="00404662">
              <w:rPr>
                <w:b/>
              </w:rPr>
              <w:t>Obrazloženje odluke:</w:t>
            </w:r>
          </w:p>
          <w:p w:rsidR="00A40D2A" w:rsidP="00A40D2A" w:rsidRDefault="00A40D2A" w14:paraId="67CE709C" w14:textId="77777777">
            <w:pPr>
              <w:spacing w:before="0" w:after="0"/>
              <w:rPr>
                <w:b/>
              </w:rPr>
            </w:pPr>
          </w:p>
          <w:p w:rsidRPr="00C06219" w:rsidR="00A40D2A" w:rsidP="00A40D2A" w:rsidRDefault="00A40D2A" w14:paraId="75C2F7B2" w14:textId="77777777">
            <w:pPr>
              <w:spacing w:before="0" w:after="0"/>
              <w:rPr>
                <w:lang w:val="hr-HR"/>
              </w:rPr>
            </w:pPr>
          </w:p>
        </w:tc>
      </w:tr>
      <w:tr w:rsidR="00A40D2A" w14:paraId="1CA80B97" w14:textId="77777777">
        <w:tblPrEx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trHeight w:val="307"/>
        </w:trPr>
        <w:tc>
          <w:tcPr>
            <w:tcW w:w="9639" w:type="dxa"/>
            <w:gridSpan w:val="3"/>
          </w:tcPr>
          <w:p w:rsidR="00A40D2A" w:rsidP="00A40D2A" w:rsidRDefault="00A40D2A" w14:paraId="0A2731A4" w14:textId="77777777">
            <w:pPr>
              <w:rPr>
                <w:lang w:val="hr-HR"/>
              </w:rPr>
            </w:pPr>
            <w:r>
              <w:rPr>
                <w:lang w:val="hr-HR"/>
              </w:rPr>
              <w:t>Pokrenuta korektivna mjera (obrazac ZR-PR-00-03-01) broj:</w:t>
            </w:r>
          </w:p>
        </w:tc>
      </w:tr>
      <w:tr w:rsidR="00A40D2A" w14:paraId="0E14257D" w14:textId="77777777">
        <w:tblPrEx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trHeight w:val="536"/>
        </w:trPr>
        <w:tc>
          <w:tcPr>
            <w:tcW w:w="3306" w:type="dxa"/>
          </w:tcPr>
          <w:p w:rsidR="00A40D2A" w:rsidP="00A40D2A" w:rsidRDefault="00A40D2A" w14:paraId="75D15D5E" w14:textId="77777777">
            <w:pPr>
              <w:spacing w:before="0" w:after="0"/>
              <w:rPr>
                <w:lang w:val="hr-HR"/>
              </w:rPr>
            </w:pPr>
            <w:r>
              <w:rPr>
                <w:lang w:val="hr-HR"/>
              </w:rPr>
              <w:t>Datum:</w:t>
            </w:r>
          </w:p>
          <w:p w:rsidR="00A40D2A" w:rsidP="00A40D2A" w:rsidRDefault="00A40D2A" w14:paraId="7BF7E438" w14:textId="77777777">
            <w:pPr>
              <w:spacing w:before="0" w:after="0"/>
              <w:rPr>
                <w:lang w:val="hr-HR"/>
              </w:rPr>
            </w:pPr>
          </w:p>
        </w:tc>
        <w:tc>
          <w:tcPr>
            <w:tcW w:w="2565" w:type="dxa"/>
          </w:tcPr>
          <w:p w:rsidR="00A40D2A" w:rsidP="00A40D2A" w:rsidRDefault="00A40D2A" w14:paraId="6FFB28F5" w14:textId="77777777">
            <w:pPr>
              <w:spacing w:before="0" w:after="0"/>
              <w:rPr>
                <w:lang w:val="hr-HR"/>
              </w:rPr>
            </w:pPr>
          </w:p>
        </w:tc>
        <w:tc>
          <w:tcPr>
            <w:tcW w:w="3768" w:type="dxa"/>
          </w:tcPr>
          <w:p w:rsidR="00A40D2A" w:rsidP="00A40D2A" w:rsidRDefault="00A40D2A" w14:paraId="115F3F82" w14:textId="77777777">
            <w:pPr>
              <w:spacing w:before="0" w:after="0"/>
              <w:rPr>
                <w:lang w:val="hr-HR"/>
              </w:rPr>
            </w:pPr>
            <w:r>
              <w:rPr>
                <w:lang w:val="hr-HR"/>
              </w:rPr>
              <w:t>Rukovodilac OJ/Menadžer kvaliteta:</w:t>
            </w:r>
          </w:p>
        </w:tc>
      </w:tr>
    </w:tbl>
    <w:p w:rsidR="00C538B3" w:rsidRDefault="00C538B3" w14:paraId="35EED5EC" w14:textId="77777777"/>
    <w:sectPr w:rsidR="00C538B3" w:rsidSect="00530B8A">
      <w:headerReference w:type="even" r:id="rId7"/>
      <w:headerReference w:type="default" r:id="rId8"/>
      <w:footerReference w:type="default" r:id="rId9"/>
      <w:headerReference w:type="first" r:id="rId10"/>
      <w:pgSz w:w="11907" w:h="16840" w:code="9"/>
      <w:pgMar w:top="1701" w:right="851" w:bottom="737" w:left="1418" w:header="567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2F28" w:rsidRDefault="00DC2F28" w14:paraId="6A152BBF" w14:textId="77777777">
      <w:r>
        <w:separator/>
      </w:r>
    </w:p>
  </w:endnote>
  <w:endnote w:type="continuationSeparator" w:id="0">
    <w:p w:rsidR="00DC2F28" w:rsidRDefault="00DC2F28" w14:paraId="2787950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witzerlandLight BH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62A9F" w:rsidR="009A014C" w:rsidP="00A40D2A" w:rsidRDefault="009A014C" w14:paraId="275FCEA4" w14:textId="77777777">
    <w:pPr>
      <w:pStyle w:val="Footer"/>
    </w:pPr>
    <w:r w:rsidRPr="00462A9F">
      <w:t>ZR-PR-00-09-01 Prijava neuskladjenosti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2F28" w:rsidRDefault="00DC2F28" w14:paraId="26918A57" w14:textId="77777777">
      <w:r>
        <w:separator/>
      </w:r>
    </w:p>
  </w:footnote>
  <w:footnote w:type="continuationSeparator" w:id="0">
    <w:p w:rsidR="00DC2F28" w:rsidRDefault="00DC2F28" w14:paraId="7834481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014C" w:rsidP="00A40D2A" w:rsidRDefault="009A014C" w14:paraId="58C1E206" w14:textId="77777777"/>
  <w:p w:rsidR="009A014C" w:rsidP="00A40D2A" w:rsidRDefault="009A014C" w14:paraId="2108DFF1" w14:textId="77777777"/>
  <w:p w:rsidR="009A014C" w:rsidP="00A40D2A" w:rsidRDefault="009A014C" w14:paraId="6C83D945" w14:textId="77777777"/>
  <w:p w:rsidR="009A014C" w:rsidP="00A40D2A" w:rsidRDefault="009A014C" w14:paraId="1933192A" w14:textId="77777777"/>
  <w:p w:rsidR="009A014C" w:rsidP="00A40D2A" w:rsidRDefault="009A014C" w14:paraId="585925B7" w14:textId="77777777"/>
  <w:p w:rsidR="009A014C" w:rsidP="00A40D2A" w:rsidRDefault="009A014C" w14:paraId="6F08C5EE" w14:textId="77777777"/>
  <w:p w:rsidR="009A014C" w:rsidP="00A40D2A" w:rsidRDefault="009A014C" w14:paraId="3E9E1D3E" w14:textId="77777777"/>
  <w:p w:rsidR="009A014C" w:rsidP="00A40D2A" w:rsidRDefault="009A014C" w14:paraId="52D4AF03" w14:textId="77777777"/>
  <w:p w:rsidR="009A014C" w:rsidP="00A40D2A" w:rsidRDefault="009A014C" w14:paraId="444AD79D" w14:textId="77777777"/>
  <w:p w:rsidR="009A014C" w:rsidP="00A40D2A" w:rsidRDefault="009A014C" w14:paraId="063E6D7E" w14:textId="77777777"/>
  <w:p w:rsidR="009A014C" w:rsidP="00A40D2A" w:rsidRDefault="009A014C" w14:paraId="23FB2AE1" w14:textId="77777777"/>
  <w:p w:rsidR="009A014C" w:rsidP="00A40D2A" w:rsidRDefault="009A014C" w14:paraId="75A8C4BD" w14:textId="77777777"/>
  <w:p w:rsidR="009A014C" w:rsidP="00A40D2A" w:rsidRDefault="009A014C" w14:paraId="6690800B" w14:textId="77777777"/>
  <w:p w:rsidR="009A014C" w:rsidP="00A40D2A" w:rsidRDefault="009A014C" w14:paraId="508D09BA" w14:textId="77777777"/>
  <w:p w:rsidR="009A014C" w:rsidP="00A40D2A" w:rsidRDefault="009A014C" w14:paraId="4DBAF558" w14:textId="77777777"/>
  <w:p w:rsidR="009A014C" w:rsidP="00A40D2A" w:rsidRDefault="009A014C" w14:paraId="18630378" w14:textId="77777777"/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817"/>
      <w:gridCol w:w="5903"/>
      <w:gridCol w:w="627"/>
      <w:gridCol w:w="1881"/>
      <w:gridCol w:w="513"/>
    </w:tblGrid>
    <w:tr w:rsidR="009A014C" w14:paraId="437E7655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817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9A014C" w:rsidP="00A40D2A" w:rsidRDefault="00DC2F28" w14:paraId="7F0F531D" w14:textId="395C06F5">
          <w:pPr>
            <w:pStyle w:val="logo"/>
          </w:pPr>
          <w:r>
            <w:drawing>
              <wp:inline distT="0" distB="0" distL="0" distR="0" wp14:anchorId="26638806" wp14:editId="7D8A2FE3">
                <wp:extent cx="368300" cy="368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83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3" w:type="dxa"/>
          <w:vMerge w:val="restart"/>
          <w:tcBorders>
            <w:top w:val="nil"/>
            <w:left w:val="nil"/>
            <w:bottom w:val="nil"/>
            <w:right w:val="single" w:color="auto" w:sz="4" w:space="0"/>
          </w:tcBorders>
          <w:vAlign w:val="center"/>
        </w:tcPr>
        <w:p w:rsidR="009A014C" w:rsidP="00A40D2A" w:rsidRDefault="009A014C" w14:paraId="09F475C7" w14:textId="77777777">
          <w:pPr>
            <w:pStyle w:val="firma"/>
          </w:pPr>
          <w:r>
            <w:t>KJKP SARAJEVOGAS d.o.o.</w:t>
          </w:r>
          <w:r>
            <w:br/>
            <w:t>ZAHTJEVI RAZNI</w:t>
          </w:r>
        </w:p>
      </w:tc>
      <w:tc>
        <w:tcPr>
          <w:tcW w:w="627" w:type="dxa"/>
          <w:tcBorders>
            <w:top w:val="single" w:color="auto" w:sz="4" w:space="0"/>
            <w:left w:val="single" w:color="auto" w:sz="4" w:space="0"/>
            <w:bottom w:val="nil"/>
            <w:right w:val="nil"/>
          </w:tcBorders>
          <w:vAlign w:val="center"/>
        </w:tcPr>
        <w:p w:rsidR="009A014C" w:rsidP="00A40D2A" w:rsidRDefault="009A014C" w14:paraId="0256F8B0" w14:textId="77777777">
          <w:pPr>
            <w:pStyle w:val="ojizdava"/>
          </w:pPr>
        </w:p>
      </w:tc>
      <w:tc>
        <w:tcPr>
          <w:tcW w:w="1881" w:type="dxa"/>
          <w:tcBorders>
            <w:top w:val="single" w:color="auto" w:sz="4" w:space="0"/>
            <w:left w:val="nil"/>
            <w:bottom w:val="nil"/>
            <w:right w:val="nil"/>
          </w:tcBorders>
          <w:vAlign w:val="center"/>
        </w:tcPr>
        <w:p w:rsidR="009A014C" w:rsidP="00A40D2A" w:rsidRDefault="009A014C" w14:paraId="5D8F1D8D" w14:textId="77777777">
          <w:pPr>
            <w:pStyle w:val="ojizdava"/>
          </w:pPr>
          <w:r>
            <w:t>OJ/PP/RN</w:t>
          </w:r>
        </w:p>
      </w:tc>
      <w:tc>
        <w:tcPr>
          <w:tcW w:w="513" w:type="dxa"/>
          <w:tcBorders>
            <w:top w:val="single" w:color="auto" w:sz="4" w:space="0"/>
            <w:left w:val="nil"/>
            <w:bottom w:val="nil"/>
            <w:right w:val="single" w:color="auto" w:sz="4" w:space="0"/>
          </w:tcBorders>
          <w:vAlign w:val="center"/>
        </w:tcPr>
        <w:p w:rsidR="009A014C" w:rsidP="00A40D2A" w:rsidRDefault="009A014C" w14:paraId="566D8B1B" w14:textId="77777777">
          <w:pPr>
            <w:pStyle w:val="ojizdava"/>
          </w:pPr>
          <w:r>
            <w:t>RB</w:t>
          </w:r>
        </w:p>
      </w:tc>
    </w:tr>
    <w:tr w:rsidR="009A014C" w14:paraId="7E50E0E8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81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9A014C" w:rsidP="00A40D2A" w:rsidRDefault="009A014C" w14:paraId="658E6774" w14:textId="77777777"/>
      </w:tc>
      <w:tc>
        <w:tcPr>
          <w:tcW w:w="5903" w:type="dxa"/>
          <w:vMerge/>
          <w:tcBorders>
            <w:top w:val="single" w:color="000000" w:sz="6" w:space="0"/>
            <w:left w:val="nil"/>
            <w:bottom w:val="nil"/>
            <w:right w:val="single" w:color="auto" w:sz="4" w:space="0"/>
          </w:tcBorders>
          <w:vAlign w:val="center"/>
        </w:tcPr>
        <w:p w:rsidR="009A014C" w:rsidP="00A40D2A" w:rsidRDefault="009A014C" w14:paraId="2323BF69" w14:textId="77777777"/>
      </w:tc>
      <w:tc>
        <w:tcPr>
          <w:tcW w:w="627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  <w:vAlign w:val="bottom"/>
        </w:tcPr>
        <w:p w:rsidR="009A014C" w:rsidP="00A40D2A" w:rsidRDefault="009A014C" w14:paraId="2D72D2B2" w14:textId="77777777">
          <w:pPr>
            <w:pStyle w:val="oznaka"/>
          </w:pPr>
          <w:r>
            <w:t>ZR</w:t>
          </w:r>
        </w:p>
      </w:tc>
      <w:tc>
        <w:tcPr>
          <w:tcW w:w="1881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  <w:vAlign w:val="bottom"/>
        </w:tcPr>
        <w:p w:rsidR="009A014C" w:rsidP="00A40D2A" w:rsidRDefault="009A014C" w14:paraId="2909CF4E" w14:textId="77777777">
          <w:pPr>
            <w:pStyle w:val="oznaka"/>
          </w:pPr>
        </w:p>
      </w:tc>
      <w:tc>
        <w:tcPr>
          <w:tcW w:w="513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  <w:vAlign w:val="bottom"/>
        </w:tcPr>
        <w:p w:rsidR="009A014C" w:rsidP="00A40D2A" w:rsidRDefault="009A014C" w14:paraId="7862B89A" w14:textId="77777777">
          <w:pPr>
            <w:pStyle w:val="oznaka"/>
          </w:pPr>
        </w:p>
      </w:tc>
    </w:tr>
  </w:tbl>
  <w:p w:rsidR="009A014C" w:rsidP="00A40D2A" w:rsidRDefault="009A014C" w14:paraId="7FD112F2" w14:textId="77777777">
    <w:pPr>
      <w:pStyle w:val="razmak"/>
    </w:pPr>
  </w:p>
  <w:tbl>
    <w:tblPr>
      <w:tblW w:w="9633" w:type="dxa"/>
      <w:tblInd w:w="108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Look w:val="00BF" w:firstRow="1" w:lastRow="0" w:firstColumn="1" w:lastColumn="0" w:noHBand="0" w:noVBand="0"/>
    </w:tblPr>
    <w:tblGrid>
      <w:gridCol w:w="8721"/>
      <w:gridCol w:w="912"/>
    </w:tblGrid>
    <w:tr w:rsidR="009A014C" w14:paraId="067FCC57" w14:textId="77777777">
      <w:tblPrEx>
        <w:tblCellMar>
          <w:top w:w="0" w:type="dxa"/>
          <w:bottom w:w="0" w:type="dxa"/>
        </w:tblCellMar>
      </w:tblPrEx>
      <w:trPr>
        <w:trHeight w:val="353"/>
      </w:trPr>
      <w:tc>
        <w:tcPr>
          <w:tcW w:w="8721" w:type="dxa"/>
          <w:shd w:val="clear" w:color="008080" w:fill="auto"/>
          <w:vAlign w:val="center"/>
        </w:tcPr>
        <w:p w:rsidR="009A014C" w:rsidP="009F705E" w:rsidRDefault="009A014C" w14:paraId="12D0D90F" w14:textId="77777777">
          <w:pPr>
            <w:pStyle w:val="oznaka"/>
          </w:pPr>
          <w:r>
            <w:t>PRIJAVA NEUSKLAĐENOSTI</w:t>
          </w:r>
        </w:p>
      </w:tc>
      <w:tc>
        <w:tcPr>
          <w:tcW w:w="912" w:type="dxa"/>
          <w:shd w:val="clear" w:color="008080" w:fill="auto"/>
          <w:vAlign w:val="center"/>
        </w:tcPr>
        <w:p w:rsidR="009A014C" w:rsidP="00A40D2A" w:rsidRDefault="009A014C" w14:paraId="7123D3C3" w14:textId="77777777">
          <w:pPr>
            <w:pStyle w:val="strana"/>
            <w:rPr>
              <w:rStyle w:val="PageNumber"/>
            </w:rPr>
          </w:pPr>
          <w:r>
            <w:rPr>
              <w:rStyle w:val="PageNumber"/>
              <w:bCs/>
            </w:rPr>
            <w:t>Strana:</w:t>
          </w:r>
          <w:r>
            <w:rPr>
              <w:rStyle w:val="PageNumber"/>
              <w:bCs/>
            </w:rPr>
            <w:br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13478C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od </w:t>
          </w:r>
          <w:r>
            <w:rPr>
              <w:rStyle w:val="PageNumber"/>
              <w:caps/>
              <w:snapToGrid/>
              <w:color w:val="auto"/>
              <w:szCs w:val="24"/>
            </w:rPr>
            <w:fldChar w:fldCharType="begin"/>
          </w:r>
          <w:r>
            <w:rPr>
              <w:rStyle w:val="PageNumber"/>
              <w:caps/>
              <w:snapToGrid/>
              <w:color w:val="auto"/>
              <w:szCs w:val="24"/>
            </w:rPr>
            <w:instrText xml:space="preserve"> NUMPAGES </w:instrText>
          </w:r>
          <w:r>
            <w:rPr>
              <w:rStyle w:val="PageNumber"/>
              <w:caps/>
              <w:snapToGrid/>
              <w:color w:val="auto"/>
              <w:szCs w:val="24"/>
            </w:rPr>
            <w:fldChar w:fldCharType="separate"/>
          </w:r>
          <w:r w:rsidR="0013478C">
            <w:rPr>
              <w:rStyle w:val="PageNumber"/>
              <w:caps/>
              <w:noProof/>
              <w:snapToGrid/>
              <w:color w:val="auto"/>
              <w:szCs w:val="24"/>
            </w:rPr>
            <w:t>1</w:t>
          </w:r>
          <w:r>
            <w:rPr>
              <w:rStyle w:val="PageNumber"/>
              <w:caps/>
              <w:snapToGrid/>
              <w:color w:val="auto"/>
              <w:szCs w:val="24"/>
            </w:rPr>
            <w:fldChar w:fldCharType="end"/>
          </w:r>
        </w:p>
      </w:tc>
    </w:tr>
  </w:tbl>
  <w:p w:rsidR="009A014C" w:rsidP="00A40D2A" w:rsidRDefault="00DC2F28" w14:paraId="6FCED9AE" w14:textId="09252A2E">
    <w:pPr>
      <w:pStyle w:val="razmak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editId="0ECDD305" wp14:anchorId="2D658405">
              <wp:simplePos x="0" y="0"/>
              <wp:positionH relativeFrom="column">
                <wp:posOffset>16510</wp:posOffset>
              </wp:positionH>
              <wp:positionV relativeFrom="paragraph">
                <wp:posOffset>122555</wp:posOffset>
              </wp:positionV>
              <wp:extent cx="5761355" cy="635"/>
              <wp:effectExtent l="0" t="0" r="3810" b="63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1355" cy="635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" from="1.3pt,9.65pt" to="454.95pt,9.7pt" w14:anchorId="5532CAF4">
              <v:stroke startarrowwidth="narrow" startarrowlength="short" endarrowwidth="narrow" endarrowlength="short"/>
            </v:line>
          </w:pict>
        </mc:Fallback>
      </mc:AlternateContent>
    </w: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958"/>
      <w:gridCol w:w="8680"/>
    </w:tblGrid>
    <w:tr w:rsidR="009A014C" w14:paraId="14844B7A" w14:textId="77777777">
      <w:tblPrEx>
        <w:tblCellMar>
          <w:top w:w="0" w:type="dxa"/>
          <w:bottom w:w="0" w:type="dxa"/>
        </w:tblCellMar>
      </w:tblPrEx>
      <w:trPr>
        <w:trHeight w:val="716"/>
      </w:trPr>
      <w:tc>
        <w:tcPr>
          <w:tcW w:w="959" w:type="dxa"/>
        </w:tcPr>
        <w:p w:rsidR="009A014C" w:rsidRDefault="00DC2F28" w14:paraId="58416A72" w14:textId="79E66B6A">
          <w:pPr>
            <w:pStyle w:val="BlockText"/>
          </w:pPr>
          <w:r>
            <w:rPr>
              <w:noProof/>
            </w:rPr>
            <w:drawing>
              <wp:inline distT="0" distB="0" distL="0" distR="0" wp14:anchorId="53660F37" wp14:editId="74158D9B">
                <wp:extent cx="450215" cy="3619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021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6" w:type="dxa"/>
          <w:tcBorders>
            <w:bottom w:val="single" w:color="auto" w:sz="4" w:space="0"/>
          </w:tcBorders>
        </w:tcPr>
        <w:p w:rsidR="009A014C" w:rsidRDefault="009A014C" w14:paraId="609D7AFE" w14:textId="77777777">
          <w:pPr>
            <w:pStyle w:val="Header"/>
          </w:pPr>
          <w:r>
            <w:t xml:space="preserve">KJKP TOPLANE - </w:t>
          </w:r>
          <w:smartTag w:uri="urn:schemas-microsoft-com:office:smarttags" w:element="City">
            <w:smartTag w:uri="urn:schemas-microsoft-com:office:smarttags" w:element="place">
              <w:r>
                <w:t>SARAJEVO</w:t>
              </w:r>
            </w:smartTag>
          </w:smartTag>
        </w:p>
      </w:tc>
    </w:tr>
  </w:tbl>
  <w:p w:rsidR="009A014C" w:rsidP="00A40D2A" w:rsidRDefault="009A014C" w14:paraId="32503BB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847A4"/>
    <w:multiLevelType w:val="hybridMultilevel"/>
    <w:tmpl w:val="AD60C1CE"/>
    <w:lvl w:ilvl="0" w:tplc="7DFCCC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B74162E"/>
    <w:multiLevelType w:val="multilevel"/>
    <w:tmpl w:val="5B543B86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82938977">
    <w:abstractNumId w:val="1"/>
  </w:num>
  <w:num w:numId="2" w16cid:durableId="162577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28"/>
    <w:rsid w:val="00046364"/>
    <w:rsid w:val="0013478C"/>
    <w:rsid w:val="00153E5A"/>
    <w:rsid w:val="001B7FE9"/>
    <w:rsid w:val="0021019E"/>
    <w:rsid w:val="00276BF0"/>
    <w:rsid w:val="003067E5"/>
    <w:rsid w:val="0039736A"/>
    <w:rsid w:val="00483942"/>
    <w:rsid w:val="00513D38"/>
    <w:rsid w:val="00521E3E"/>
    <w:rsid w:val="00530B8A"/>
    <w:rsid w:val="0056615D"/>
    <w:rsid w:val="00652EDE"/>
    <w:rsid w:val="006536C0"/>
    <w:rsid w:val="006A0317"/>
    <w:rsid w:val="007E280E"/>
    <w:rsid w:val="00813D39"/>
    <w:rsid w:val="008367A5"/>
    <w:rsid w:val="008B4996"/>
    <w:rsid w:val="008D0355"/>
    <w:rsid w:val="009A014C"/>
    <w:rsid w:val="009A17D7"/>
    <w:rsid w:val="009F705E"/>
    <w:rsid w:val="00A25D8D"/>
    <w:rsid w:val="00A40D2A"/>
    <w:rsid w:val="00B20EBF"/>
    <w:rsid w:val="00BD4908"/>
    <w:rsid w:val="00C538B3"/>
    <w:rsid w:val="00C818EA"/>
    <w:rsid w:val="00D375B6"/>
    <w:rsid w:val="00DC2F28"/>
    <w:rsid w:val="00EE0AC7"/>
    <w:rsid w:val="00F430D4"/>
    <w:rsid w:val="00F6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044356BF"/>
  <w15:chartTrackingRefBased/>
  <w15:docId w15:val="{D1B07066-6269-437B-8D6C-EE22B59B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A40D2A"/>
    <w:pPr>
      <w:tabs>
        <w:tab w:val="left" w:pos="567"/>
      </w:tabs>
      <w:spacing w:before="60" w:after="60"/>
    </w:pPr>
    <w:rPr>
      <w:rFonts w:ascii="Arial" w:hAnsi="Arial"/>
      <w:szCs w:val="24"/>
      <w:lang w:val="en-GB"/>
    </w:rPr>
  </w:style>
  <w:style w:type="paragraph" w:styleId="Heading1">
    <w:name w:val="heading 1"/>
    <w:basedOn w:val="Normal"/>
    <w:next w:val="Normal"/>
    <w:qFormat/>
    <w:rsid w:val="00A40D2A"/>
    <w:pPr>
      <w:keepNext/>
      <w:numPr>
        <w:numId w:val="1"/>
      </w:numPr>
      <w:spacing w:before="120"/>
      <w:outlineLvl w:val="0"/>
    </w:pPr>
    <w:rPr>
      <w:rFonts w:cs="Arial"/>
      <w:b/>
      <w:bCs/>
      <w:caps/>
      <w:sz w:val="22"/>
      <w:szCs w:val="32"/>
    </w:rPr>
  </w:style>
  <w:style w:type="paragraph" w:styleId="Heading2">
    <w:name w:val="heading 2"/>
    <w:aliases w:val="Stil 1.1"/>
    <w:basedOn w:val="Normal"/>
    <w:next w:val="Normal"/>
    <w:autoRedefine/>
    <w:qFormat/>
    <w:rsid w:val="00A40D2A"/>
    <w:pPr>
      <w:keepNext/>
      <w:numPr>
        <w:ilvl w:val="1"/>
        <w:numId w:val="1"/>
      </w:numPr>
      <w:spacing w:before="80" w:after="40"/>
      <w:outlineLvl w:val="1"/>
    </w:pPr>
    <w:rPr>
      <w:rFonts w:eastAsia="MS Mincho" w:cs="Arial"/>
      <w:b/>
      <w:bCs/>
      <w:iCs/>
      <w:caps/>
      <w:szCs w:val="28"/>
    </w:rPr>
  </w:style>
  <w:style w:type="paragraph" w:styleId="Heading3">
    <w:name w:val="heading 3"/>
    <w:aliases w:val="Stil 1.1.1"/>
    <w:basedOn w:val="Normal"/>
    <w:next w:val="Normal"/>
    <w:autoRedefine/>
    <w:qFormat/>
    <w:rsid w:val="00A40D2A"/>
    <w:pPr>
      <w:keepNext/>
      <w:numPr>
        <w:ilvl w:val="2"/>
        <w:numId w:val="1"/>
      </w:numPr>
      <w:spacing w:before="80" w:after="40"/>
      <w:ind w:left="0" w:firstLine="0"/>
      <w:outlineLvl w:val="2"/>
    </w:pPr>
    <w:rPr>
      <w:rFonts w:cs="Arial"/>
      <w:b/>
      <w:szCs w:val="26"/>
      <w:lang w:val="en-US"/>
    </w:rPr>
  </w:style>
  <w:style w:type="paragraph" w:styleId="Heading6">
    <w:name w:val="heading 6"/>
    <w:basedOn w:val="Normal"/>
    <w:next w:val="Normal"/>
    <w:qFormat/>
    <w:rsid w:val="00A40D2A"/>
    <w:pPr>
      <w:numPr>
        <w:ilvl w:val="5"/>
        <w:numId w:val="1"/>
      </w:numPr>
      <w:tabs>
        <w:tab w:val="clear" w:pos="567"/>
      </w:tabs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40D2A"/>
    <w:pPr>
      <w:numPr>
        <w:ilvl w:val="6"/>
        <w:numId w:val="1"/>
      </w:numPr>
      <w:tabs>
        <w:tab w:val="clear" w:pos="567"/>
      </w:tabs>
      <w:spacing w:before="24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A40D2A"/>
    <w:pPr>
      <w:numPr>
        <w:ilvl w:val="7"/>
        <w:numId w:val="1"/>
      </w:numPr>
      <w:tabs>
        <w:tab w:val="clear" w:pos="567"/>
      </w:tabs>
      <w:spacing w:before="24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A40D2A"/>
    <w:pPr>
      <w:numPr>
        <w:ilvl w:val="8"/>
        <w:numId w:val="1"/>
      </w:numPr>
      <w:tabs>
        <w:tab w:val="clear" w:pos="567"/>
      </w:tabs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oznaka">
    <w:name w:val="oznaka"/>
    <w:rsid w:val="00A40D2A"/>
    <w:pPr>
      <w:spacing w:before="40" w:after="40"/>
      <w:jc w:val="center"/>
    </w:pPr>
    <w:rPr>
      <w:rFonts w:ascii="Arial" w:hAnsi="Arial"/>
      <w:b/>
      <w:bCs/>
      <w:lang w:val="en-GB"/>
    </w:rPr>
  </w:style>
  <w:style w:type="paragraph" w:styleId="Header">
    <w:name w:val="header"/>
    <w:basedOn w:val="Normal"/>
    <w:rsid w:val="00A40D2A"/>
    <w:pPr>
      <w:tabs>
        <w:tab w:val="clear" w:pos="567"/>
        <w:tab w:val="center" w:pos="4536"/>
        <w:tab w:val="right" w:pos="9072"/>
      </w:tabs>
      <w:spacing w:before="0"/>
    </w:pPr>
    <w:rPr>
      <w:b/>
      <w:caps/>
    </w:rPr>
  </w:style>
  <w:style w:type="paragraph" w:styleId="Footer">
    <w:name w:val="footer"/>
    <w:basedOn w:val="Normal"/>
    <w:rsid w:val="00A40D2A"/>
    <w:pPr>
      <w:pBdr>
        <w:top w:val="single" w:sz="2" w:space="1" w:color="auto"/>
      </w:pBdr>
      <w:tabs>
        <w:tab w:val="clear" w:pos="567"/>
        <w:tab w:val="center" w:pos="4536"/>
        <w:tab w:val="right" w:pos="9072"/>
      </w:tabs>
    </w:pPr>
    <w:rPr>
      <w:sz w:val="16"/>
    </w:rPr>
  </w:style>
  <w:style w:type="character" w:styleId="PageNumber">
    <w:name w:val="page number"/>
    <w:basedOn w:val="DefaultParagraphFont"/>
    <w:rsid w:val="00A40D2A"/>
  </w:style>
  <w:style w:type="paragraph" w:customStyle="1" w:styleId="prilog">
    <w:name w:val="prilog"/>
    <w:rsid w:val="00A40D2A"/>
    <w:pPr>
      <w:spacing w:before="120" w:after="120"/>
    </w:pPr>
    <w:rPr>
      <w:rFonts w:ascii="Arial" w:hAnsi="Arial"/>
      <w:b/>
      <w:caps/>
      <w:lang w:val="en-GB"/>
    </w:rPr>
  </w:style>
  <w:style w:type="paragraph" w:styleId="BlockText">
    <w:name w:val="Block Text"/>
    <w:basedOn w:val="Normal"/>
    <w:rsid w:val="00A40D2A"/>
    <w:pPr>
      <w:tabs>
        <w:tab w:val="clear" w:pos="567"/>
        <w:tab w:val="left" w:pos="492"/>
      </w:tabs>
      <w:spacing w:before="0" w:after="0"/>
    </w:pPr>
    <w:rPr>
      <w:rFonts w:ascii="SwitzerlandLight BH" w:hAnsi="SwitzerlandLight BH"/>
      <w:sz w:val="16"/>
      <w:szCs w:val="20"/>
      <w:lang w:val="en-US"/>
    </w:rPr>
  </w:style>
  <w:style w:type="paragraph" w:customStyle="1" w:styleId="razmak">
    <w:name w:val="razmak"/>
    <w:basedOn w:val="Footer"/>
    <w:rsid w:val="00A40D2A"/>
    <w:pPr>
      <w:pBdr>
        <w:top w:val="none" w:sz="0" w:space="0" w:color="auto"/>
      </w:pBdr>
      <w:spacing w:before="0" w:after="0" w:line="113" w:lineRule="exact"/>
    </w:pPr>
  </w:style>
  <w:style w:type="paragraph" w:customStyle="1" w:styleId="ojizdava">
    <w:name w:val="oj izdavač"/>
    <w:autoRedefine/>
    <w:rsid w:val="00A40D2A"/>
    <w:pPr>
      <w:spacing w:before="40"/>
      <w:jc w:val="center"/>
    </w:pPr>
    <w:rPr>
      <w:rFonts w:ascii="Arial" w:hAnsi="Arial"/>
      <w:noProof/>
      <w:sz w:val="16"/>
      <w:lang w:val="en-GB"/>
    </w:rPr>
  </w:style>
  <w:style w:type="paragraph" w:customStyle="1" w:styleId="strana">
    <w:name w:val="strana"/>
    <w:basedOn w:val="Normal"/>
    <w:autoRedefine/>
    <w:rsid w:val="00A40D2A"/>
    <w:pPr>
      <w:tabs>
        <w:tab w:val="clear" w:pos="567"/>
      </w:tabs>
      <w:spacing w:before="40" w:after="40"/>
      <w:jc w:val="center"/>
    </w:pPr>
    <w:rPr>
      <w:snapToGrid w:val="0"/>
      <w:color w:val="000000"/>
      <w:sz w:val="16"/>
      <w:szCs w:val="20"/>
      <w:lang w:val="en-US"/>
    </w:rPr>
  </w:style>
  <w:style w:type="paragraph" w:customStyle="1" w:styleId="firma">
    <w:name w:val="firma"/>
    <w:basedOn w:val="oznaka"/>
    <w:rsid w:val="00A40D2A"/>
    <w:pPr>
      <w:jc w:val="left"/>
    </w:pPr>
  </w:style>
  <w:style w:type="paragraph" w:customStyle="1" w:styleId="Default">
    <w:name w:val="Default"/>
    <w:rsid w:val="00A40D2A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lista">
    <w:name w:val="lista"/>
    <w:basedOn w:val="Default"/>
    <w:next w:val="Default"/>
    <w:rsid w:val="00A40D2A"/>
    <w:pPr>
      <w:spacing w:before="120" w:after="120"/>
    </w:pPr>
    <w:rPr>
      <w:rFonts w:cs="Times New Roman"/>
      <w:sz w:val="24"/>
      <w:szCs w:val="24"/>
    </w:rPr>
  </w:style>
  <w:style w:type="paragraph" w:customStyle="1" w:styleId="potpis">
    <w:name w:val="potpis"/>
    <w:basedOn w:val="Normal"/>
    <w:rsid w:val="00A40D2A"/>
    <w:pPr>
      <w:tabs>
        <w:tab w:val="clear" w:pos="567"/>
      </w:tabs>
      <w:spacing w:before="20" w:after="20"/>
      <w:jc w:val="center"/>
    </w:pPr>
    <w:rPr>
      <w:sz w:val="18"/>
      <w:szCs w:val="20"/>
      <w:lang w:val="en-US"/>
    </w:rPr>
  </w:style>
  <w:style w:type="paragraph" w:customStyle="1" w:styleId="logo">
    <w:name w:val="logo"/>
    <w:rsid w:val="00A40D2A"/>
    <w:rPr>
      <w:noProof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/customXML/item2.xml" Id="R46bd5e5105cf4ac0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lidh\Downloads\ZR-PR-00-09-01_Prijava_neuskladjenost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ZR-PR-00-09-01_Prijava_neuskladjenosti</Template>
  <TotalTime>1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Tip neusklađenosti:</vt:lpstr>
    </vt:vector>
  </TitlesOfParts>
  <Company>sarajevogas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 neusklađenosti:</dc:title>
  <dc:subject/>
  <dc:creator>Velid Hatic</dc:creator>
  <cp:keywords/>
  <cp:lastModifiedBy>Velid Hatic</cp:lastModifiedBy>
  <cp:revision>1</cp:revision>
  <cp:lastPrinted>2016-05-04T07:00:00Z</cp:lastPrinted>
  <dcterms:created xsi:type="dcterms:W3CDTF">2022-09-19T08:44:00Z</dcterms:created>
  <dcterms:modified xsi:type="dcterms:W3CDTF">2022-09-19T08:45:00Z</dcterms:modified>
</cp:coreProperties>
</file>